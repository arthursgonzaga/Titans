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Content>
        <w:p w14:paraId="4DC5A387" w14:textId="77777777" w:rsidR="00737B8D" w:rsidRDefault="006B2909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picture/>
            </w:sdtPr>
            <w:sdtContent>
              <w:r w:rsidR="000A6241">
                <w:rPr>
                  <w:noProof/>
                  <w:lang w:eastAsia="pt-BR"/>
                </w:rPr>
                <w:drawing>
                  <wp:inline distT="0" distB="0" distL="0" distR="0" wp14:anchorId="4DC5A556" wp14:editId="4DC5A557">
                    <wp:extent cx="2219325" cy="2007637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25142" cy="2012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5A74A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C5A558" wp14:editId="4DC5A559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665"/>
                    <wp:effectExtent l="0" t="0" r="0" b="0"/>
                    <wp:wrapTopAndBottom/>
                    <wp:docPr id="9" name="Text Box 1" descr="Text box displaying company contact informati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62166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643"/>
                                  <w:gridCol w:w="445"/>
                                  <w:gridCol w:w="2651"/>
                                  <w:gridCol w:w="445"/>
                                  <w:gridCol w:w="2648"/>
                                </w:tblGrid>
                                <w:tr w:rsidR="00A51E64" w14:paraId="4DC5A572" w14:textId="77777777">
                                  <w:sdt>
                                    <w:sdtPr>
                                      <w:alias w:val="Address"/>
                                      <w:tag w:val=""/>
                                      <w:id w:val="-64081480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4DC5A56D" w14:textId="77777777" w:rsidR="00A51E64" w:rsidRDefault="00A51E64" w:rsidP="00C31A52">
                                          <w:pPr>
                                            <w:pStyle w:val="ContactInfo"/>
                                          </w:pPr>
                                          <w:r>
                                            <w:t>Equipe de Competição Titans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DC5A56E" w14:textId="77777777" w:rsidR="00A51E64" w:rsidRDefault="00A51E64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4DC5A56F" w14:textId="77777777" w:rsidR="00A51E64" w:rsidRDefault="00A51E64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>Universidade de Brasília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4DC5A570" w14:textId="77777777" w:rsidR="00A51E64" w:rsidRDefault="00A51E64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p w14:paraId="4DC5A571" w14:textId="77777777" w:rsidR="00A51E64" w:rsidRDefault="00A51E64">
                                      <w:pPr>
                                        <w:pStyle w:val="ContactInfo"/>
                                        <w:jc w:val="right"/>
                                      </w:pPr>
                                      <w:r>
                                        <w:t>Campus Gama</w:t>
                                      </w:r>
                                    </w:p>
                                  </w:tc>
                                </w:tr>
                              </w:tbl>
                              <w:p w14:paraId="4DC5A573" w14:textId="77777777" w:rsidR="00A51E64" w:rsidRDefault="00A51E64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C5A5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Text box displaying company contact information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BKsrQIAANsFAAAOAAAAZHJzL2Uyb0RvYy54bWysVF1P2zAUfZ+0/2D5faQttBoVKepATJMq&#10;QMDEs+vY1MKxPdtt0v36HTtpC2zSxLSXxL4+9+vcj7PzttZkI3xQ1pR0eDSgRBhuK2WeSvr94erT&#10;Z0pCZKZi2hpR0q0I9Hz28cNZ46ZiZFdWV8ITGDFh2riSrmJ006IIfCVqFo6sEwaP0vqaRVz9U1F5&#10;1sB6rYvRYDApGusr5y0XIUB62T3SWbYvpeDxRsogItElRWwxf33+LtO3mJ2x6ZNnbqV4Hwb7hyhq&#10;pgyc7k1dssjI2qvfTNWKexusjEfc1oWVUnGRc0A2w8GbbO5XzImcC8gJbk9T+H9m+fXm1hNVlfSU&#10;EsNqlOhBtJF8sS0ZUlKJwMFWFi0hqlRwmm3BNEH8jpkt/iYyHokyXZXQCInVxoUpjN87mI8tzKE7&#10;MkPBLSx/DoAULzCdQgA6sdhKX6c/+CFQROG2+2Kl6DiE49OT48kATxxvk9FwMhknv8VB2/kQvwpb&#10;k3QoqUcz5AjYZhFiB91BkrNgtaqulNb5khpQXGhPNgytwzgXJg57B6+Q2pAGARyPB9m4sclEZ12b&#10;ZErkNuxdppS7LPMpbrVIGG3uhEQZcrJ/9Z/RCSXh6j2KPf4Q1XuUuzygkT2j6nvlWhnru+K+pq16&#10;3lEmO3xf9NDlnSiI7bIFW+m4tNUW3eJtN6XB8SuFyi1YiLfMYyxRbKyaeIOP1Bas2/5Eycr6n3+S&#10;JzymBa+UNBjzkoYfa+YFJfqbwRwNJyfj0xEWQ77BgX8lXu7EZl1fWDQCZgJx5WMCR707Sm/rR+yi&#10;efKHJ2Y4vJaUR7+7XMRu8WBOuJjPMyxPUVyYe8d3A5J68qF9ZN71jRvR8td2twzY9E3/dthUFGPn&#10;62ilys19YLQnHRskj0e/7dKKennPqMNOnv0CAAD//wMAUEsDBBQABgAIAAAAIQAqvGEq2wAAAAQB&#10;AAAPAAAAZHJzL2Rvd25yZXYueG1sTI9PS8NAEMXvgt9hGaE3u9GWamM2RZRCoR7sH/A6yU6T2Oxs&#10;yG7b+O0dvehlmMcb3vxethhcq87Uh8azgbtxAoq49LbhysB+t7x9BBUissXWMxn4ogCL/Poqw9T6&#10;C2/ovI2VkhAOKRqoY+xSrUNZk8Mw9h2xeAffO4wi+0rbHi8S7lp9nyQz7bBh+VBjRy81lcftyRlw&#10;m+LN8evqnffrw7GafEzXnztvzOhmeH4CFWmIf8fwgy/okAtT4U9sg2oNSJH4O8WbT2YiC1ke5qDz&#10;TP+Hz78BAAD//wMAUEsBAi0AFAAGAAgAAAAhALaDOJL+AAAA4QEAABMAAAAAAAAAAAAAAAAAAAAA&#10;AFtDb250ZW50X1R5cGVzXS54bWxQSwECLQAUAAYACAAAACEAOP0h/9YAAACUAQAACwAAAAAAAAAA&#10;AAAAAAAvAQAAX3JlbHMvLnJlbHNQSwECLQAUAAYACAAAACEAF+ASrK0CAADbBQAADgAAAAAAAAAA&#10;AAAAAAAuAgAAZHJzL2Uyb0RvYy54bWxQSwECLQAUAAYACAAAACEAKrxhKtsAAAAEAQAADwAAAAAA&#10;AAAAAAAAAAAHBQAAZHJzL2Rvd25yZXYueG1sUEsFBgAAAAAEAAQA8wAAAA8G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643"/>
                            <w:gridCol w:w="445"/>
                            <w:gridCol w:w="2651"/>
                            <w:gridCol w:w="445"/>
                            <w:gridCol w:w="2648"/>
                          </w:tblGrid>
                          <w:tr w:rsidR="00A51E64" w14:paraId="4DC5A572" w14:textId="77777777">
                            <w:sdt>
                              <w:sdtPr>
                                <w:alias w:val="Address"/>
                                <w:tag w:val=""/>
                                <w:id w:val="-64081480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4DC5A56D" w14:textId="77777777" w:rsidR="00A51E64" w:rsidRDefault="00A51E64" w:rsidP="00C31A52">
                                    <w:pPr>
                                      <w:pStyle w:val="ContactInfo"/>
                                    </w:pPr>
                                    <w:r>
                                      <w:t>Equipe de Competição Titans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DC5A56E" w14:textId="77777777" w:rsidR="00A51E64" w:rsidRDefault="00A51E64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4DC5A56F" w14:textId="77777777" w:rsidR="00A51E64" w:rsidRDefault="00A51E64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>Universidade de Brasília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4DC5A570" w14:textId="77777777" w:rsidR="00A51E64" w:rsidRDefault="00A51E64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p w14:paraId="4DC5A571" w14:textId="77777777" w:rsidR="00A51E64" w:rsidRDefault="00A51E64">
                                <w:pPr>
                                  <w:pStyle w:val="ContactInfo"/>
                                  <w:jc w:val="right"/>
                                </w:pPr>
                                <w:r>
                                  <w:t>Campus Gama</w:t>
                                </w:r>
                              </w:p>
                            </w:tc>
                          </w:tr>
                        </w:tbl>
                        <w:p w14:paraId="4DC5A573" w14:textId="77777777" w:rsidR="00A51E64" w:rsidRDefault="00A51E64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5A74A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C5A55A" wp14:editId="4DC5A55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052060" cy="1356995"/>
                    <wp:effectExtent l="0" t="0" r="0" b="0"/>
                    <wp:wrapTopAndBottom/>
                    <wp:docPr id="8" name="Text Box 2" descr="Text box displaying document title and subtitle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052060" cy="1356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C5A574" w14:textId="77777777" w:rsidR="00A51E64" w:rsidRDefault="00A51E64">
                                <w:pPr>
                                  <w:pStyle w:val="Ttulo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Projetos 2/2017</w:t>
                                    </w:r>
                                  </w:sdtContent>
                                </w:sdt>
                              </w:p>
                              <w:p w14:paraId="4DC5A575" w14:textId="77777777" w:rsidR="00A51E64" w:rsidRDefault="00A51E64">
                                <w:pPr>
                                  <w:pStyle w:val="Subttulo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Categoria – Combate</w:t>
                                    </w:r>
                                  </w:sdtContent>
                                </w:sdt>
                                <w:r>
                                  <w:t xml:space="preserve"> Beetleweight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C5A55A" id="Text Box 2" o:spid="_x0000_s1027" type="#_x0000_t202" alt="Text box displaying document title and subtitle" style="position:absolute;margin-left:0;margin-top:0;width:397.8pt;height:106.85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4ypQIAAKsFAAAOAAAAZHJzL2Uyb0RvYy54bWysVE1v2zAMvQ/YfxB0X+2kSLAadYqsRYcB&#10;QVssHXpWZKkxKkuapMTOfv2eZDspul067CLT1CPFj0deXnWNInvhfG10SSdnOSVCc1PV+rmkPx5v&#10;P32mxAemK6aMFiU9CE+vFh8/XLa2EFOzNaoSjsCJ9kVrS7oNwRZZ5vlWNMyfGSs0LqVxDQv4dc9Z&#10;5VgL743Kpnk+z1rjKusMF95De9Nf0kXyL6Xg4V5KLwJRJUVsIZ0unZt4ZotLVjw7Zrc1H8Jg/xBF&#10;w2qNR4+ublhgZOfqP1w1NXfGGxnOuGkyI2XNRcoB2UzyN9mst8yKlAuK4+2xTP7/ueV3+wdH6qqk&#10;aJRmDVr0KLpAvpiOTCmphOeoVlJtoKpqbxU7oNKkMnzXCB1IqIMSBC0mfrdJP7GqrfUFnK8t3IcO&#10;7sCOVCFvV4a/eECyV5jewAMdq9hJ18Qv6kNgiMYdjs2K0XEoZ/lsms9xxXE3OZ/NLy5m8eHsZG6d&#10;D1+FaUgUSurAhhQC26986KEjJL6mzW2tFPSsUJq0JZ2fz/JkcLyBc6UjQCRuDW5iHn3oSQoHJXon&#10;34VEbVMGUZFYLa6VI3sGPjLOUb/JELTSQEeURBDvMRzwp6jeY9znMb5sdDgaN7U2ru9YHMZT2NXL&#10;GLLs8UMnfZ93LEHoNl0iVUJGzcZUBzDBmX4CveW3NZqyYj48MIeRQyOxRsI9DqkMim8GiZKtcb/+&#10;po94TAJuKWkxwiX1P3fMCUrUN40ZifM+Cm4UNqOgd821QRcmWFCWJxEGLqhRlM40T9guy/gKrpjm&#10;eKukYRSvQ79IsJ24WC4TCFNtWVjpteUj4SPFHrsn5uzAwwAK35lxuFnxho49NvHFLncBpExcPVVx&#10;qDc2QmL7sL3iynn9n1CnHbv4DQAA//8DAFBLAwQUAAYACAAAACEAe4K23N0AAAAFAQAADwAAAGRy&#10;cy9kb3ducmV2LnhtbEyPQWvCQBCF7wX/wzKF3upGS7WmmYgIQg8F29hLbmt2moTszobsqum/d9tL&#10;vQw83uO9b7L1aI040+BbxwizaQKCuHK65Rrh67B7fAHhg2KtjGNC+CEP63xyl6lUuwt/0rkItYgl&#10;7FOF0ITQp1L6qiGr/NT1xNH7doNVIcqhlnpQl1hujZwnyUJa1XJcaFRP24aqrjhZhE1pDwm/FR/G&#10;u7Lcd++627kV4sP9uHkFEWgM/2H4xY/okEemozux9sIgxEfC343ecvW8AHFEmM+eliDzTN7S51cA&#10;AAD//wMAUEsBAi0AFAAGAAgAAAAhALaDOJL+AAAA4QEAABMAAAAAAAAAAAAAAAAAAAAAAFtDb250&#10;ZW50X1R5cGVzXS54bWxQSwECLQAUAAYACAAAACEAOP0h/9YAAACUAQAACwAAAAAAAAAAAAAAAAAv&#10;AQAAX3JlbHMvLnJlbHNQSwECLQAUAAYACAAAACEApMduMqUCAACrBQAADgAAAAAAAAAAAAAAAAAu&#10;AgAAZHJzL2Uyb0RvYy54bWxQSwECLQAUAAYACAAAACEAe4K23N0AAAAFAQAADwAAAAAAAAAAAAAA&#10;AAD/BAAAZHJzL2Rvd25yZXYueG1sUEsFBgAAAAAEAAQA8wAAAAkGAAAAAA==&#10;" filled="f" stroked="f" strokeweight=".5pt">
                    <v:textbox style="mso-fit-shape-to-text:t" inset="0,0,0,0">
                      <w:txbxContent>
                        <w:p w14:paraId="4DC5A574" w14:textId="77777777" w:rsidR="00A51E64" w:rsidRDefault="00A51E64">
                          <w:pPr>
                            <w:pStyle w:val="Ttulo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Projetos 2/2017</w:t>
                              </w:r>
                            </w:sdtContent>
                          </w:sdt>
                        </w:p>
                        <w:p w14:paraId="4DC5A575" w14:textId="77777777" w:rsidR="00A51E64" w:rsidRDefault="00A51E64">
                          <w:pPr>
                            <w:pStyle w:val="Subttulo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>Categoria – Combate</w:t>
                              </w:r>
                            </w:sdtContent>
                          </w:sdt>
                          <w:r>
                            <w:t xml:space="preserve"> Beetleweight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4DC5A388" w14:textId="77777777" w:rsidR="00737B8D" w:rsidRDefault="00737B8D"/>
        <w:p w14:paraId="4DC5A389" w14:textId="77777777" w:rsidR="00737B8D" w:rsidRDefault="000A6241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C5A38A" w14:textId="77777777" w:rsidR="00737B8D" w:rsidRDefault="00C31A52">
          <w:pPr>
            <w:pStyle w:val="CabealhodoSumrio"/>
          </w:pPr>
          <w:r>
            <w:t>Sumário</w:t>
          </w:r>
        </w:p>
        <w:p w14:paraId="4DC5A38B" w14:textId="77777777" w:rsidR="00A601BC" w:rsidRDefault="00804EB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  <w:bCs w:val="0"/>
            </w:rPr>
            <w:fldChar w:fldCharType="begin"/>
          </w:r>
          <w:r w:rsidR="000A6241"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491453037" w:history="1">
            <w:r w:rsidR="00A601BC" w:rsidRPr="00D20F89">
              <w:rPr>
                <w:rStyle w:val="Hyperlink"/>
                <w:noProof/>
              </w:rPr>
              <w:t>Introdução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_Toc491453037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3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14:paraId="4DC5A38C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38" w:history="1">
            <w:r w:rsidR="00A601BC" w:rsidRPr="00D20F89">
              <w:rPr>
                <w:rStyle w:val="Hyperlink"/>
                <w:noProof/>
              </w:rPr>
              <w:t>Expectativas da Equipe</w:t>
            </w:r>
          </w:hyperlink>
        </w:p>
        <w:p w14:paraId="4DC5A38D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39" w:history="1">
            <w:r w:rsidR="00A601BC" w:rsidRPr="00D20F89">
              <w:rPr>
                <w:rStyle w:val="Hyperlink"/>
                <w:noProof/>
              </w:rPr>
              <w:t>Objetivos</w:t>
            </w:r>
          </w:hyperlink>
        </w:p>
        <w:p w14:paraId="4DC5A38E" w14:textId="77777777" w:rsidR="00A601BC" w:rsidRDefault="006B290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40" w:history="1">
            <w:r w:rsidR="00A601BC" w:rsidRPr="00D20F89">
              <w:rPr>
                <w:rStyle w:val="Hyperlink"/>
                <w:noProof/>
              </w:rPr>
              <w:t>Vertical Spinner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_Toc491453040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3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14:paraId="4DC5A38F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14:paraId="4DC5A390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14:paraId="4DC5A391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14:paraId="4DC5A392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14:paraId="4DC5A393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5" w:history="1">
            <w:r w:rsidR="00A601BC" w:rsidRPr="00D20F89">
              <w:rPr>
                <w:rStyle w:val="Hyperlink"/>
                <w:noProof/>
              </w:rPr>
              <w:t>Microprocessadores</w:t>
            </w:r>
          </w:hyperlink>
        </w:p>
        <w:p w14:paraId="4DC5A394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6" w:history="1">
            <w:r w:rsidR="00A601BC" w:rsidRPr="00D20F89">
              <w:rPr>
                <w:rStyle w:val="Hyperlink"/>
                <w:noProof/>
              </w:rPr>
              <w:t>Inovação Tecnológica (se tiver)</w:t>
            </w:r>
          </w:hyperlink>
        </w:p>
        <w:p w14:paraId="4DC5A395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7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14:paraId="4DC5A396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8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14:paraId="4DC5A397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49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14:paraId="4DC5A398" w14:textId="77777777" w:rsidR="00A601BC" w:rsidRDefault="006B290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50" w:history="1">
            <w:r w:rsidR="00A601BC" w:rsidRPr="00D20F89">
              <w:rPr>
                <w:rStyle w:val="Hyperlink"/>
                <w:noProof/>
              </w:rPr>
              <w:t>Drum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_Toc491453050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4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14:paraId="4DC5A399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14:paraId="4DC5A39A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14:paraId="4DC5A39B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14:paraId="4DC5A39C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14:paraId="4DC5A39D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5" w:history="1">
            <w:r w:rsidR="00A601BC" w:rsidRPr="00D20F89">
              <w:rPr>
                <w:rStyle w:val="Hyperlink"/>
                <w:noProof/>
              </w:rPr>
              <w:t>Microprocessadores</w:t>
            </w:r>
          </w:hyperlink>
        </w:p>
        <w:p w14:paraId="4DC5A39E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6" w:history="1">
            <w:r w:rsidR="00A601BC" w:rsidRPr="00D20F89">
              <w:rPr>
                <w:rStyle w:val="Hyperlink"/>
                <w:noProof/>
              </w:rPr>
              <w:t>Inovação Tecnológica (se tiver)</w:t>
            </w:r>
          </w:hyperlink>
        </w:p>
        <w:p w14:paraId="4DC5A39F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7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14:paraId="4DC5A3A0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8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14:paraId="4DC5A3A1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59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14:paraId="4DC5A3A2" w14:textId="77777777" w:rsidR="00A601BC" w:rsidRDefault="006B290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60" w:history="1">
            <w:r w:rsidR="00A601BC" w:rsidRPr="00D20F89">
              <w:rPr>
                <w:rStyle w:val="Hyperlink"/>
                <w:noProof/>
              </w:rPr>
              <w:t>Horizontal Spinner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_Toc491453060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5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14:paraId="4DC5A3A3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14:paraId="4DC5A3A4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14:paraId="4DC5A3A5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14:paraId="4DC5A3A6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14:paraId="4DC5A3A7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5" w:history="1">
            <w:r w:rsidR="00A601BC" w:rsidRPr="00D20F89">
              <w:rPr>
                <w:rStyle w:val="Hyperlink"/>
                <w:noProof/>
              </w:rPr>
              <w:t>Microcontrolador</w:t>
            </w:r>
          </w:hyperlink>
        </w:p>
        <w:p w14:paraId="4DC5A3A8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6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14:paraId="4DC5A3A9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7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14:paraId="4DC5A3AA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68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14:paraId="4DC5A3AB" w14:textId="77777777" w:rsidR="00A601BC" w:rsidRDefault="006B290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69" w:history="1">
            <w:r w:rsidR="00A601BC" w:rsidRPr="00D20F89">
              <w:rPr>
                <w:rStyle w:val="Hyperlink"/>
                <w:noProof/>
              </w:rPr>
              <w:t>Conclusões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_Toc491453069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6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14:paraId="4DC5A3AC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70" w:history="1">
            <w:r w:rsidR="00A601BC" w:rsidRPr="00D20F89">
              <w:rPr>
                <w:rStyle w:val="Hyperlink"/>
                <w:noProof/>
              </w:rPr>
              <w:t>Comparação entre os robôs – Prós e Contras</w:t>
            </w:r>
          </w:hyperlink>
        </w:p>
        <w:p w14:paraId="4DC5A3AD" w14:textId="77777777" w:rsidR="00A601BC" w:rsidRDefault="006B2909">
          <w:pPr>
            <w:pStyle w:val="Sumrio2"/>
            <w:rPr>
              <w:noProof/>
              <w:color w:val="auto"/>
              <w:lang w:eastAsia="pt-BR"/>
            </w:rPr>
          </w:pPr>
          <w:hyperlink w:anchor="_Toc491453071" w:history="1">
            <w:r w:rsidR="00A601BC" w:rsidRPr="00D20F89">
              <w:rPr>
                <w:rStyle w:val="Hyperlink"/>
                <w:noProof/>
              </w:rPr>
              <w:t>Atividades a serem desenvolvidas no projeto</w:t>
            </w:r>
          </w:hyperlink>
        </w:p>
        <w:p w14:paraId="4DC5A3AE" w14:textId="77777777" w:rsidR="00A601BC" w:rsidRDefault="006B290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72" w:history="1">
            <w:r w:rsidR="00A601BC" w:rsidRPr="00D20F89">
              <w:rPr>
                <w:rStyle w:val="Hyperlink"/>
                <w:noProof/>
              </w:rPr>
              <w:t>Referências Bibliográficas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_Toc491453072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7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14:paraId="4DC5A3AF" w14:textId="77777777" w:rsidR="00737B8D" w:rsidRDefault="00804EBB">
          <w:pPr>
            <w:sectPr w:rsidR="00737B8D">
              <w:pgSz w:w="12240" w:h="15840" w:code="1"/>
              <w:pgMar w:top="1080" w:right="1440" w:bottom="108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4DC5A3B0" w14:textId="77777777" w:rsidR="00737B8D" w:rsidRDefault="00C31A52">
      <w:pPr>
        <w:pStyle w:val="Ttulo1"/>
      </w:pPr>
      <w:bookmarkStart w:id="0" w:name="_Toc491453037"/>
      <w:r>
        <w:lastRenderedPageBreak/>
        <w:t>Introdução</w:t>
      </w:r>
      <w:bookmarkEnd w:id="0"/>
    </w:p>
    <w:p w14:paraId="4DC5A3B1" w14:textId="77777777" w:rsidR="00737B8D" w:rsidRDefault="00C31A52">
      <w:pPr>
        <w:pStyle w:val="Ttulo2"/>
      </w:pPr>
      <w:bookmarkStart w:id="1" w:name="_Toc491453038"/>
      <w:r>
        <w:t>Expectativas da Equipe</w:t>
      </w:r>
      <w:bookmarkEnd w:id="1"/>
    </w:p>
    <w:p w14:paraId="4DC5A3B2" w14:textId="58DC1B28" w:rsidR="00444890" w:rsidRPr="00444890" w:rsidRDefault="00444890" w:rsidP="00387E55">
      <w:pPr>
        <w:ind w:firstLine="720"/>
        <w:jc w:val="both"/>
      </w:pPr>
      <w:r>
        <w:t>A equipe de combate composta pelos integrantes, Áleff Oliveira, Daniel Carvalho, Danielle Dias, Gilvan Camargo, Guilherme Felix, Jéssica Souza, Lucas Medeiros, Vi</w:t>
      </w:r>
      <w:r w:rsidR="007045D1">
        <w:t xml:space="preserve">tor Carvalho, realizou a confecção de protótipos dos subsistemas do robô (ainda sem nome) da categoria beetleweight. </w:t>
      </w:r>
    </w:p>
    <w:p w14:paraId="4DC5A3B3" w14:textId="77777777" w:rsidR="00737B8D" w:rsidRDefault="00C31A52" w:rsidP="00C31A52">
      <w:pPr>
        <w:pStyle w:val="Ttulo2"/>
      </w:pPr>
      <w:bookmarkStart w:id="2" w:name="_Toc491453039"/>
      <w:r>
        <w:t>Objetivos</w:t>
      </w:r>
      <w:bookmarkEnd w:id="2"/>
    </w:p>
    <w:p w14:paraId="4DC5A3B4" w14:textId="1CA6B268" w:rsidR="00387E55" w:rsidRPr="00387E55" w:rsidRDefault="00387E55" w:rsidP="009966E3">
      <w:pPr>
        <w:jc w:val="both"/>
      </w:pPr>
      <w:r>
        <w:tab/>
        <w:t xml:space="preserve">O </w:t>
      </w:r>
      <w:r w:rsidR="007045D1">
        <w:t>objetivo deste relatório é apresentar os avanços obtidos até o ponto de controle 2.</w:t>
      </w:r>
    </w:p>
    <w:p w14:paraId="4DC5A3B5" w14:textId="77777777" w:rsidR="00737B8D" w:rsidRDefault="00505C2E">
      <w:pPr>
        <w:pStyle w:val="Ttulo1"/>
      </w:pPr>
      <w:bookmarkStart w:id="3" w:name="_Toc491453040"/>
      <w:r>
        <w:t>Vertical Spinner</w:t>
      </w:r>
      <w:bookmarkEnd w:id="3"/>
    </w:p>
    <w:p w14:paraId="4DC5A3B6" w14:textId="34FDE4A4" w:rsidR="00737B8D" w:rsidRDefault="00C31A52">
      <w:pPr>
        <w:pStyle w:val="Ttulo2"/>
      </w:pPr>
      <w:bookmarkStart w:id="4" w:name="_Toc491453041"/>
      <w:r>
        <w:t>Design</w:t>
      </w:r>
      <w:bookmarkEnd w:id="4"/>
      <w:r w:rsidR="000E2254">
        <w:t xml:space="preserve"> </w:t>
      </w:r>
    </w:p>
    <w:p w14:paraId="0B393A87" w14:textId="218A78A7" w:rsidR="000E2254" w:rsidRPr="000E2254" w:rsidRDefault="000E2254" w:rsidP="000E2254">
      <w:r>
        <w:t>Foram feitos alguns ajustes no design do robô, como ajustes de medidas, cortes, e disposição dos componentes internos. O modelo CAD resultante foi o da seguinte imagem?</w:t>
      </w:r>
    </w:p>
    <w:p w14:paraId="4DC5A3B7" w14:textId="798BB256" w:rsidR="00E75C53" w:rsidRDefault="00316079" w:rsidP="00E75C53">
      <w:pPr>
        <w:jc w:val="center"/>
      </w:pPr>
      <w:r>
        <w:t xml:space="preserve"> </w:t>
      </w:r>
      <w:r w:rsidR="00296630">
        <w:rPr>
          <w:noProof/>
        </w:rPr>
        <w:drawing>
          <wp:inline distT="0" distB="0" distL="0" distR="0" wp14:anchorId="7F459349" wp14:editId="11D9FFA5">
            <wp:extent cx="5943600" cy="41706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1D5A" w14:textId="77777777" w:rsidR="00296630" w:rsidRDefault="000E2254" w:rsidP="000E2254">
      <w:pPr>
        <w:jc w:val="both"/>
      </w:pPr>
      <w:r>
        <w:t>Foi feito um corte inclinado na parte traseira do robô para que fosse viabilizada a inversibilidade. Os motores receberam suportes para fixaç</w:t>
      </w:r>
      <w:r w:rsidR="00135F46">
        <w:t>ão e alinhamento dos eixos.</w:t>
      </w:r>
      <w:r w:rsidR="00296630">
        <w:t xml:space="preserve"> </w:t>
      </w:r>
    </w:p>
    <w:p w14:paraId="7AFC7F11" w14:textId="7296D254" w:rsidR="0082466F" w:rsidRDefault="0082466F" w:rsidP="0082466F">
      <w:pPr>
        <w:pStyle w:val="Ttulo2"/>
      </w:pPr>
      <w:r>
        <w:lastRenderedPageBreak/>
        <w:t>Arma</w:t>
      </w:r>
    </w:p>
    <w:p w14:paraId="788F2819" w14:textId="11862EAC" w:rsidR="000F2C27" w:rsidRDefault="00296630" w:rsidP="000E2254">
      <w:pPr>
        <w:jc w:val="both"/>
      </w:pPr>
      <w:r>
        <w:t>A arma também sofreu modificações devido a limitações no método de fabricação e resistência do material. O elemento ativo a ser utilizado na arma ser</w:t>
      </w:r>
      <w:r w:rsidR="000F2C27">
        <w:t xml:space="preserve">á </w:t>
      </w:r>
      <w:proofErr w:type="gramStart"/>
      <w:r w:rsidR="000F2C27">
        <w:t>um bits</w:t>
      </w:r>
      <w:proofErr w:type="gramEnd"/>
      <w:r w:rsidR="000F2C27">
        <w:t xml:space="preserve"> de aço rápido. Ferramenta utilizada para usinagem no torno mecânico. Por necessidade de simetria, foram </w:t>
      </w:r>
      <w:proofErr w:type="gramStart"/>
      <w:r w:rsidR="000F2C27">
        <w:t>colocadas</w:t>
      </w:r>
      <w:proofErr w:type="gramEnd"/>
      <w:r w:rsidR="000F2C27">
        <w:t xml:space="preserve"> duas peças paralelas. As ferramentas de aço rápido (barras) foram disponibilizadas para a equipe pelo professor Rhander. O material do eixo também foi fornecido e este já foi fabricado no galpão.</w:t>
      </w:r>
    </w:p>
    <w:p w14:paraId="7F856E4D" w14:textId="2D97AF7A" w:rsidR="000F2C27" w:rsidRDefault="000F2C27" w:rsidP="000F2C27">
      <w:pPr>
        <w:jc w:val="center"/>
      </w:pPr>
      <w:r>
        <w:rPr>
          <w:noProof/>
        </w:rPr>
        <w:drawing>
          <wp:inline distT="0" distB="0" distL="0" distR="0" wp14:anchorId="486C2052" wp14:editId="3A84B9AB">
            <wp:extent cx="3704123" cy="3024207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009" cy="30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491453047"/>
    </w:p>
    <w:p w14:paraId="7A15C432" w14:textId="5BE22D72" w:rsidR="000E2254" w:rsidRDefault="006B2909" w:rsidP="000E2254">
      <w:r>
        <w:t>A fixação das barras de aço rápido será feita por pressão de</w:t>
      </w:r>
      <w:r w:rsidR="00752C69">
        <w:t xml:space="preserve"> 4</w:t>
      </w:r>
      <w:r>
        <w:t xml:space="preserve"> parafusos que atravessarão os discos fixadores</w:t>
      </w:r>
      <w:r w:rsidR="00752C69">
        <w:t>. A fixação dos discos no eixo será feita com 2 parafusos mosca, de encontro a um furo transversal no eixo.</w:t>
      </w:r>
    </w:p>
    <w:p w14:paraId="7A06E05D" w14:textId="10EDBB16" w:rsidR="0082466F" w:rsidRDefault="0082466F" w:rsidP="0082466F">
      <w:pPr>
        <w:pStyle w:val="Ttulo2"/>
      </w:pPr>
      <w:r>
        <w:t>Mancais</w:t>
      </w:r>
    </w:p>
    <w:p w14:paraId="25EDE82E" w14:textId="18D9CF7D" w:rsidR="00752C69" w:rsidRDefault="00752C69" w:rsidP="000E2254">
      <w:r>
        <w:t xml:space="preserve">Os mancais foram fabricados em aço 1045, porém pretende-se substituir por um material mais leve. </w:t>
      </w:r>
    </w:p>
    <w:p w14:paraId="76F9B391" w14:textId="1A63CBD6" w:rsidR="00752C69" w:rsidRDefault="00752C69" w:rsidP="000E2254"/>
    <w:p w14:paraId="63601AE7" w14:textId="266E2FB7" w:rsidR="0082466F" w:rsidRPr="0082466F" w:rsidRDefault="0082466F" w:rsidP="0082466F">
      <w:pPr>
        <w:pStyle w:val="Ttulo2"/>
      </w:pPr>
      <w:r>
        <w:t>Protótipo de locomoção</w:t>
      </w:r>
    </w:p>
    <w:p w14:paraId="1676F027" w14:textId="7F18300D" w:rsidR="00752C69" w:rsidRDefault="00752C69" w:rsidP="000E2254">
      <w:r>
        <w:t>Foi fabricado um protótipo do sistema de lo</w:t>
      </w:r>
      <w:r w:rsidR="00A51E64">
        <w:t>comoção. A lateral foi feita em alumínio e a base em madeira. Já foram utilizados os motores e rodas e bateria definitivas.</w:t>
      </w:r>
    </w:p>
    <w:p w14:paraId="5DF86459" w14:textId="4148C420" w:rsidR="00A51E64" w:rsidRDefault="0082466F" w:rsidP="0082466F">
      <w:pPr>
        <w:jc w:val="center"/>
      </w:pPr>
      <w:r>
        <w:rPr>
          <w:noProof/>
        </w:rPr>
        <w:lastRenderedPageBreak/>
        <w:drawing>
          <wp:inline distT="0" distB="0" distL="0" distR="0" wp14:anchorId="3BEEB7B5" wp14:editId="583AF496">
            <wp:extent cx="4839419" cy="325781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645" cy="32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C563" w14:textId="32110B66" w:rsidR="0082466F" w:rsidRPr="000E2254" w:rsidRDefault="0082466F" w:rsidP="0082466F">
      <w:pPr>
        <w:jc w:val="center"/>
      </w:pPr>
      <w:r>
        <w:rPr>
          <w:noProof/>
        </w:rPr>
        <w:drawing>
          <wp:inline distT="0" distB="0" distL="0" distR="0" wp14:anchorId="52EF1F32" wp14:editId="2A52AF44">
            <wp:extent cx="4830531" cy="3182164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341" cy="319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1A94" w14:textId="2B00B565" w:rsidR="0082466F" w:rsidRDefault="00E23836" w:rsidP="00CC610C">
      <w:pPr>
        <w:pStyle w:val="Ttulo2"/>
      </w:pPr>
      <w:bookmarkStart w:id="6" w:name="_Toc491453048"/>
      <w:bookmarkEnd w:id="5"/>
      <w:r>
        <w:t>Circuitos Eletrônicos</w:t>
      </w:r>
    </w:p>
    <w:p w14:paraId="5ED0CFB4" w14:textId="019E83FE" w:rsidR="00E23836" w:rsidRDefault="00E23836" w:rsidP="00E23836">
      <w:r>
        <w:t>Foi confeccionada uma placa de circuito impresso provisória para testes (a mesma das fotos acima).</w:t>
      </w:r>
    </w:p>
    <w:p w14:paraId="2965ED8F" w14:textId="7E93F347" w:rsidR="00E23836" w:rsidRDefault="00E23836" w:rsidP="00E23836">
      <w:r>
        <w:t>Também foi feita uma placa definitiva que tem um formato arredondado para encaixe no canto da estrutura.</w:t>
      </w:r>
    </w:p>
    <w:p w14:paraId="0CE8E561" w14:textId="77777777" w:rsidR="00E23836" w:rsidRPr="00E23836" w:rsidRDefault="00E23836" w:rsidP="00E23836"/>
    <w:p w14:paraId="4DC5A3C3" w14:textId="5813FB73" w:rsidR="00CC610C" w:rsidRDefault="00CC610C" w:rsidP="00CC610C">
      <w:pPr>
        <w:pStyle w:val="Ttulo2"/>
      </w:pPr>
      <w:r>
        <w:lastRenderedPageBreak/>
        <w:t xml:space="preserve">Materiais </w:t>
      </w:r>
      <w:bookmarkEnd w:id="6"/>
      <w:r w:rsidR="00E23836">
        <w:t>Comprados</w:t>
      </w:r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</w:tblGrid>
      <w:tr w:rsidR="00217124" w14:paraId="4DC5A3C8" w14:textId="77777777" w:rsidTr="00E238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4DC5A3C4" w14:textId="77777777" w:rsidR="00217124" w:rsidRDefault="00217124" w:rsidP="00316079">
            <w:pPr>
              <w:jc w:val="center"/>
            </w:pPr>
            <w:bookmarkStart w:id="7" w:name="_Toc491453049"/>
            <w:r>
              <w:t>Nome</w:t>
            </w:r>
          </w:p>
        </w:tc>
        <w:tc>
          <w:tcPr>
            <w:tcW w:w="2168" w:type="dxa"/>
          </w:tcPr>
          <w:p w14:paraId="4DC5A3C5" w14:textId="77777777" w:rsidR="00217124" w:rsidRDefault="0021712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31" w:type="dxa"/>
          </w:tcPr>
          <w:p w14:paraId="4DC5A3C6" w14:textId="77777777" w:rsidR="00217124" w:rsidRDefault="0021712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</w:tr>
      <w:tr w:rsidR="00217124" w14:paraId="4DC5A3E1" w14:textId="77777777" w:rsidTr="00E238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4DC5A3DD" w14:textId="20C0ADCF" w:rsidR="00217124" w:rsidRDefault="00217124" w:rsidP="00316079">
            <w:r>
              <w:t>Motor arma – Brushless 2200KV + ESC 40A</w:t>
            </w:r>
          </w:p>
        </w:tc>
        <w:tc>
          <w:tcPr>
            <w:tcW w:w="2168" w:type="dxa"/>
          </w:tcPr>
          <w:p w14:paraId="4DC5A3DE" w14:textId="77777777" w:rsidR="00217124" w:rsidRDefault="0021712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14:paraId="4DC5A3DF" w14:textId="23EEED73" w:rsidR="00217124" w:rsidRDefault="0021712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R$ 200,00</w:t>
            </w:r>
          </w:p>
        </w:tc>
      </w:tr>
      <w:tr w:rsidR="00217124" w14:paraId="4DC5A3E7" w14:textId="77777777" w:rsidTr="00E238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4DC5A3E2" w14:textId="77777777" w:rsidR="00217124" w:rsidRDefault="00217124" w:rsidP="00316079">
            <w:r>
              <w:t xml:space="preserve">Motor movimentação dc com </w:t>
            </w:r>
          </w:p>
          <w:p w14:paraId="4DC5A3E3" w14:textId="77777777" w:rsidR="00217124" w:rsidRDefault="00217124" w:rsidP="00316079">
            <w:proofErr w:type="gramStart"/>
            <w:r>
              <w:t>caixa</w:t>
            </w:r>
            <w:proofErr w:type="gramEnd"/>
            <w:r>
              <w:t xml:space="preserve"> de redução 330 rpm</w:t>
            </w:r>
          </w:p>
        </w:tc>
        <w:tc>
          <w:tcPr>
            <w:tcW w:w="2168" w:type="dxa"/>
          </w:tcPr>
          <w:p w14:paraId="4DC5A3E4" w14:textId="77777777" w:rsidR="00217124" w:rsidRDefault="0021712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14:paraId="4DC5A3E5" w14:textId="77777777" w:rsidR="00217124" w:rsidRDefault="0021712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</w:tr>
      <w:tr w:rsidR="00217124" w14:paraId="4DC5A3F1" w14:textId="77777777" w:rsidTr="00E2383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4DC5A3ED" w14:textId="77777777" w:rsidR="00217124" w:rsidRDefault="00217124" w:rsidP="00316079">
            <w:r>
              <w:t>Rodas</w:t>
            </w:r>
          </w:p>
        </w:tc>
        <w:tc>
          <w:tcPr>
            <w:tcW w:w="2168" w:type="dxa"/>
          </w:tcPr>
          <w:p w14:paraId="4DC5A3EE" w14:textId="77777777" w:rsidR="00217124" w:rsidRDefault="0021712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14:paraId="4DC5A3EF" w14:textId="77777777" w:rsidR="00217124" w:rsidRDefault="0021712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R$ 80,00</w:t>
            </w:r>
          </w:p>
        </w:tc>
      </w:tr>
      <w:tr w:rsidR="00217124" w14:paraId="4665BC9E" w14:textId="77777777" w:rsidTr="00E238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14:paraId="70961087" w14:textId="78698630" w:rsidR="00217124" w:rsidRDefault="00217124" w:rsidP="00E23836">
            <w:r>
              <w:t>MSP430G2553</w:t>
            </w:r>
          </w:p>
        </w:tc>
        <w:tc>
          <w:tcPr>
            <w:tcW w:w="2168" w:type="dxa"/>
          </w:tcPr>
          <w:p w14:paraId="48050DCB" w14:textId="2CE166B2" w:rsidR="00217124" w:rsidRDefault="00217124" w:rsidP="00E238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231" w:type="dxa"/>
          </w:tcPr>
          <w:p w14:paraId="04EEFD3E" w14:textId="12AE6597" w:rsidR="00217124" w:rsidRDefault="00217124" w:rsidP="00E238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R$ </w:t>
            </w:r>
            <w:r>
              <w:t>1</w:t>
            </w:r>
            <w:r>
              <w:t>00</w:t>
            </w:r>
            <w:r>
              <w:t>,00</w:t>
            </w:r>
          </w:p>
        </w:tc>
      </w:tr>
    </w:tbl>
    <w:p w14:paraId="4DC5A3F7" w14:textId="4248785B" w:rsidR="004F4867" w:rsidRDefault="00217124" w:rsidP="00917604">
      <w:pPr>
        <w:pStyle w:val="Ttulo2"/>
      </w:pPr>
      <w:r>
        <w:t>Gastos totais até o momento</w:t>
      </w:r>
      <w:r w:rsidR="00C90597">
        <w:t>: R$</w:t>
      </w:r>
      <w:r>
        <w:t>460,00</w:t>
      </w:r>
    </w:p>
    <w:p w14:paraId="54F1676D" w14:textId="77777777" w:rsidR="00217124" w:rsidRDefault="00217124" w:rsidP="00917604">
      <w:pPr>
        <w:pStyle w:val="Ttulo2"/>
      </w:pPr>
    </w:p>
    <w:p w14:paraId="4DC5A3F9" w14:textId="5F1F75A7" w:rsidR="00917604" w:rsidRDefault="00917604" w:rsidP="00917604">
      <w:pPr>
        <w:pStyle w:val="Ttulo2"/>
      </w:pPr>
      <w:r>
        <w:t>Peso dos componentes da Estrutura</w:t>
      </w:r>
      <w:bookmarkEnd w:id="7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17604" w14:paraId="4DC5A3FC" w14:textId="77777777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3FA" w14:textId="77777777" w:rsidR="00917604" w:rsidRDefault="00917604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14:paraId="4DC5A3FB" w14:textId="77777777" w:rsidR="00917604" w:rsidRDefault="0091760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Peso(</w:t>
            </w:r>
            <w:proofErr w:type="gramEnd"/>
            <w:r>
              <w:t>g)</w:t>
            </w:r>
          </w:p>
        </w:tc>
      </w:tr>
      <w:tr w:rsidR="00917604" w14:paraId="4DC5A3FF" w14:textId="7777777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3FD" w14:textId="128DCEC4" w:rsidR="00917604" w:rsidRDefault="00217124" w:rsidP="00316079">
            <w:r>
              <w:t xml:space="preserve">Chassi + motores de locomoção </w:t>
            </w:r>
            <w:proofErr w:type="gramStart"/>
            <w:r>
              <w:t>+</w:t>
            </w:r>
            <w:proofErr w:type="gramEnd"/>
            <w:r>
              <w:t xml:space="preserve"> rodas</w:t>
            </w:r>
          </w:p>
        </w:tc>
        <w:tc>
          <w:tcPr>
            <w:tcW w:w="2198" w:type="dxa"/>
          </w:tcPr>
          <w:p w14:paraId="4DC5A3FE" w14:textId="08BA139D" w:rsidR="00917604" w:rsidRDefault="0021712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610</w:t>
            </w:r>
          </w:p>
        </w:tc>
      </w:tr>
      <w:tr w:rsidR="00917604" w14:paraId="4DC5A402" w14:textId="77777777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00" w14:textId="77777777" w:rsidR="00917604" w:rsidRDefault="00917604" w:rsidP="00316079">
            <w:r>
              <w:t>Lateral</w:t>
            </w:r>
          </w:p>
        </w:tc>
        <w:tc>
          <w:tcPr>
            <w:tcW w:w="2198" w:type="dxa"/>
          </w:tcPr>
          <w:p w14:paraId="4DC5A401" w14:textId="07BAC54E" w:rsidR="00917604" w:rsidRDefault="0091760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7604" w14:paraId="4DC5A405" w14:textId="7777777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03" w14:textId="6244EBD9" w:rsidR="00917604" w:rsidRDefault="00917604" w:rsidP="00316079">
            <w:r>
              <w:t>Arma</w:t>
            </w:r>
            <w:r w:rsidR="00217124">
              <w:t xml:space="preserve"> (estimado)</w:t>
            </w:r>
          </w:p>
        </w:tc>
        <w:tc>
          <w:tcPr>
            <w:tcW w:w="2198" w:type="dxa"/>
          </w:tcPr>
          <w:p w14:paraId="4DC5A404" w14:textId="46E91221" w:rsidR="00917604" w:rsidRDefault="0021712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</w:t>
            </w:r>
          </w:p>
        </w:tc>
      </w:tr>
      <w:tr w:rsidR="00917604" w14:paraId="4DC5A408" w14:textId="77777777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06" w14:textId="17D7FC46" w:rsidR="00917604" w:rsidRDefault="00917604" w:rsidP="00316079">
            <w:r>
              <w:t>Eixo</w:t>
            </w:r>
            <w:r w:rsidR="00217124">
              <w:t xml:space="preserve"> da arma</w:t>
            </w:r>
          </w:p>
        </w:tc>
        <w:tc>
          <w:tcPr>
            <w:tcW w:w="2198" w:type="dxa"/>
          </w:tcPr>
          <w:p w14:paraId="4DC5A407" w14:textId="77777777"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</w:t>
            </w:r>
          </w:p>
        </w:tc>
      </w:tr>
      <w:tr w:rsidR="00917604" w14:paraId="4DC5A40E" w14:textId="7777777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0C" w14:textId="77777777" w:rsidR="00917604" w:rsidRDefault="00917604" w:rsidP="00316079">
            <w:r>
              <w:t>Rolamento</w:t>
            </w:r>
          </w:p>
        </w:tc>
        <w:tc>
          <w:tcPr>
            <w:tcW w:w="2198" w:type="dxa"/>
          </w:tcPr>
          <w:p w14:paraId="4DC5A40D" w14:textId="77777777"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917604" w14:paraId="4DC5A411" w14:textId="77777777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0F" w14:textId="77777777" w:rsidR="00917604" w:rsidRDefault="00917604" w:rsidP="00316079">
            <w:r>
              <w:t>Tampa</w:t>
            </w:r>
          </w:p>
        </w:tc>
        <w:tc>
          <w:tcPr>
            <w:tcW w:w="2198" w:type="dxa"/>
          </w:tcPr>
          <w:p w14:paraId="4DC5A410" w14:textId="326C042A" w:rsidR="00917604" w:rsidRDefault="0021712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53</w:t>
            </w:r>
          </w:p>
        </w:tc>
      </w:tr>
      <w:tr w:rsidR="00305566" w14:paraId="4DC5A414" w14:textId="7777777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12" w14:textId="77777777" w:rsidR="00305566" w:rsidRPr="00F37777" w:rsidRDefault="00F37777" w:rsidP="00316079">
            <w:r>
              <w:t>Mancais</w:t>
            </w:r>
          </w:p>
        </w:tc>
        <w:tc>
          <w:tcPr>
            <w:tcW w:w="2198" w:type="dxa"/>
          </w:tcPr>
          <w:p w14:paraId="4DC5A413" w14:textId="70338C0A"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7777" w14:paraId="4DC5A417" w14:textId="77777777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14:paraId="4DC5A415" w14:textId="77777777" w:rsidR="00F37777" w:rsidRPr="00305566" w:rsidRDefault="00F37777" w:rsidP="00316079">
            <w:pPr>
              <w:rPr>
                <w:b/>
              </w:rPr>
            </w:pPr>
            <w:r w:rsidRPr="00305566">
              <w:rPr>
                <w:b/>
              </w:rPr>
              <w:t>Total Robô</w:t>
            </w:r>
          </w:p>
        </w:tc>
        <w:tc>
          <w:tcPr>
            <w:tcW w:w="2198" w:type="dxa"/>
          </w:tcPr>
          <w:p w14:paraId="4DC5A416" w14:textId="7429A023" w:rsidR="00F37777" w:rsidRDefault="00F3777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DC5A4DB" w14:textId="2A8FC820" w:rsidR="009C414A" w:rsidRDefault="009C414A">
      <w:pPr>
        <w:pStyle w:val="Ttulo1"/>
      </w:pPr>
    </w:p>
    <w:p w14:paraId="11F1D6F3" w14:textId="1BA8860D" w:rsidR="00E23836" w:rsidRDefault="00E23836" w:rsidP="00E23836"/>
    <w:p w14:paraId="2B2B55B3" w14:textId="77777777" w:rsidR="00E23836" w:rsidRPr="00E23836" w:rsidRDefault="00E23836" w:rsidP="00E23836"/>
    <w:p w14:paraId="4DC5A4E2" w14:textId="433D4622" w:rsidR="008A096E" w:rsidRPr="008A096E" w:rsidRDefault="00C31A52" w:rsidP="00217124">
      <w:pPr>
        <w:pStyle w:val="Ttulo1"/>
      </w:pPr>
      <w:bookmarkStart w:id="8" w:name="_Toc491453069"/>
      <w:r>
        <w:t>Conclusões</w:t>
      </w:r>
      <w:bookmarkEnd w:id="8"/>
    </w:p>
    <w:p w14:paraId="32E79D2C" w14:textId="2124FBF4" w:rsidR="00217124" w:rsidRDefault="00217124" w:rsidP="00C31A52">
      <w:pPr>
        <w:pStyle w:val="Ttulo2"/>
      </w:pPr>
      <w:bookmarkStart w:id="9" w:name="_Toc491453071"/>
    </w:p>
    <w:p w14:paraId="22E28C25" w14:textId="787659CC" w:rsidR="00217124" w:rsidRPr="00217124" w:rsidRDefault="00217124" w:rsidP="00217124">
      <w:r>
        <w:t>O protótipo de locomoção se mostrou rápido, com boa resposta aos comandos e boa dirigibilidade.</w:t>
      </w:r>
      <w:r w:rsidR="00FC5BEE">
        <w:t xml:space="preserve"> Ele deslizou com facilidade pelo piso de cerâmica, sendo possível validar o funcionamento do sistema.</w:t>
      </w:r>
      <w:bookmarkStart w:id="10" w:name="_GoBack"/>
      <w:bookmarkEnd w:id="10"/>
    </w:p>
    <w:p w14:paraId="4DC5A4E3" w14:textId="431C61FA" w:rsidR="00C31A52" w:rsidRDefault="00CC610C" w:rsidP="00C31A52">
      <w:pPr>
        <w:pStyle w:val="Ttulo2"/>
      </w:pPr>
      <w:r>
        <w:t>Atividades a serem desenvolvidas no projeto</w:t>
      </w:r>
      <w:bookmarkEnd w:id="9"/>
    </w:p>
    <w:tbl>
      <w:tblPr>
        <w:tblStyle w:val="FinancialTable"/>
        <w:tblW w:w="4556" w:type="pct"/>
        <w:tblLook w:val="04E0" w:firstRow="1" w:lastRow="1" w:firstColumn="1" w:lastColumn="0" w:noHBand="0" w:noVBand="1"/>
      </w:tblPr>
      <w:tblGrid>
        <w:gridCol w:w="1937"/>
        <w:gridCol w:w="825"/>
        <w:gridCol w:w="825"/>
        <w:gridCol w:w="825"/>
        <w:gridCol w:w="825"/>
        <w:gridCol w:w="825"/>
        <w:gridCol w:w="825"/>
        <w:gridCol w:w="820"/>
        <w:gridCol w:w="813"/>
      </w:tblGrid>
      <w:tr w:rsidR="00B90D56" w14:paraId="4DC5A4ED" w14:textId="77777777" w:rsidTr="006B29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4E4" w14:textId="77777777" w:rsidR="00B90D56" w:rsidRDefault="00B90D56" w:rsidP="006B2909"/>
        </w:tc>
        <w:tc>
          <w:tcPr>
            <w:tcW w:w="484" w:type="pct"/>
          </w:tcPr>
          <w:p w14:paraId="4DC5A4E5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Ago/2</w:t>
            </w:r>
          </w:p>
        </w:tc>
        <w:tc>
          <w:tcPr>
            <w:tcW w:w="484" w:type="pct"/>
          </w:tcPr>
          <w:p w14:paraId="4DC5A4E6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Set/1</w:t>
            </w:r>
          </w:p>
        </w:tc>
        <w:tc>
          <w:tcPr>
            <w:tcW w:w="484" w:type="pct"/>
          </w:tcPr>
          <w:p w14:paraId="4DC5A4E7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Set/2</w:t>
            </w:r>
          </w:p>
        </w:tc>
        <w:tc>
          <w:tcPr>
            <w:tcW w:w="484" w:type="pct"/>
          </w:tcPr>
          <w:p w14:paraId="4DC5A4E8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Out/1</w:t>
            </w:r>
          </w:p>
        </w:tc>
        <w:tc>
          <w:tcPr>
            <w:tcW w:w="484" w:type="pct"/>
          </w:tcPr>
          <w:p w14:paraId="4DC5A4E9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Out/2</w:t>
            </w:r>
          </w:p>
        </w:tc>
        <w:tc>
          <w:tcPr>
            <w:tcW w:w="484" w:type="pct"/>
          </w:tcPr>
          <w:p w14:paraId="4DC5A4EA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Nov/1</w:t>
            </w:r>
          </w:p>
        </w:tc>
        <w:tc>
          <w:tcPr>
            <w:tcW w:w="481" w:type="pct"/>
          </w:tcPr>
          <w:p w14:paraId="4DC5A4EB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Nov/2</w:t>
            </w:r>
          </w:p>
        </w:tc>
        <w:tc>
          <w:tcPr>
            <w:tcW w:w="477" w:type="pct"/>
          </w:tcPr>
          <w:p w14:paraId="4DC5A4EC" w14:textId="77777777" w:rsidR="00B90D56" w:rsidRDefault="00B90D56" w:rsidP="006B29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Dez/1</w:t>
            </w:r>
          </w:p>
        </w:tc>
      </w:tr>
      <w:tr w:rsidR="00B90D56" w14:paraId="4DC5A4F7" w14:textId="77777777" w:rsidTr="006B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4EE" w14:textId="77777777" w:rsidR="00B90D56" w:rsidRPr="00CC610C" w:rsidRDefault="00B90D56" w:rsidP="006B29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Otimização do projeto</w:t>
            </w:r>
          </w:p>
        </w:tc>
        <w:tc>
          <w:tcPr>
            <w:tcW w:w="484" w:type="pct"/>
          </w:tcPr>
          <w:p w14:paraId="4DC5A4EF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4F0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4F1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4F2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4F3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4F4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4F5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4F6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01" w14:textId="77777777" w:rsidTr="006B29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4F8" w14:textId="77777777" w:rsidR="00B90D56" w:rsidRPr="00CC610C" w:rsidRDefault="00B90D56" w:rsidP="006B2909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Compra de materiais</w:t>
            </w:r>
          </w:p>
        </w:tc>
        <w:tc>
          <w:tcPr>
            <w:tcW w:w="484" w:type="pct"/>
          </w:tcPr>
          <w:p w14:paraId="4DC5A4F9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4FA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4FB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4FC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4FD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4FE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4FF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00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0B" w14:textId="77777777" w:rsidTr="006B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02" w14:textId="77777777" w:rsidR="00B90D56" w:rsidRPr="00CC610C" w:rsidRDefault="00B90D56" w:rsidP="006B2909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Confecção dos subsistemas</w:t>
            </w:r>
          </w:p>
        </w:tc>
        <w:tc>
          <w:tcPr>
            <w:tcW w:w="484" w:type="pct"/>
          </w:tcPr>
          <w:p w14:paraId="4DC5A503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04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05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06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07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08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509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0A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15" w14:textId="77777777" w:rsidTr="006B29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0C" w14:textId="77777777" w:rsidR="00B90D56" w:rsidRPr="00CC610C" w:rsidRDefault="00B90D56" w:rsidP="006B2909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lastRenderedPageBreak/>
              <w:t>Programação dos Microcontroladores</w:t>
            </w:r>
          </w:p>
        </w:tc>
        <w:tc>
          <w:tcPr>
            <w:tcW w:w="484" w:type="pct"/>
          </w:tcPr>
          <w:p w14:paraId="4DC5A50D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0E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0F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10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11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12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513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14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1F" w14:textId="77777777" w:rsidTr="006B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16" w14:textId="77777777" w:rsidR="00B90D56" w:rsidRPr="00CC610C" w:rsidRDefault="00B90D56" w:rsidP="006B2909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Confecção das PCIs</w:t>
            </w:r>
          </w:p>
        </w:tc>
        <w:tc>
          <w:tcPr>
            <w:tcW w:w="484" w:type="pct"/>
          </w:tcPr>
          <w:p w14:paraId="4DC5A517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18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19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1A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1B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1C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51D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1E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RPr="00BB64FC" w14:paraId="4DC5A529" w14:textId="77777777" w:rsidTr="006B29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20" w14:textId="77777777" w:rsidR="00B90D56" w:rsidRPr="00BB64FC" w:rsidRDefault="00B90D56" w:rsidP="006B2909">
            <w:pPr>
              <w:rPr>
                <w:iCs/>
                <w:color w:val="000000" w:themeColor="text1"/>
              </w:rPr>
            </w:pPr>
            <w:r w:rsidRPr="00BB64FC">
              <w:rPr>
                <w:iCs/>
                <w:color w:val="000000" w:themeColor="text1"/>
              </w:rPr>
              <w:t>Confecção da estrutura</w:t>
            </w:r>
          </w:p>
        </w:tc>
        <w:tc>
          <w:tcPr>
            <w:tcW w:w="484" w:type="pct"/>
          </w:tcPr>
          <w:p w14:paraId="4DC5A521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2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3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4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  <w:r w:rsidRPr="00BB64FC">
              <w:rPr>
                <w:iCs/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25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  <w:r w:rsidRPr="00BB64FC">
              <w:rPr>
                <w:iCs/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14:paraId="4DC5A526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  <w:r w:rsidRPr="00BB64FC">
              <w:rPr>
                <w:iCs/>
                <w:sz w:val="18"/>
                <w:szCs w:val="18"/>
              </w:rPr>
              <w:t>X</w:t>
            </w:r>
          </w:p>
        </w:tc>
        <w:tc>
          <w:tcPr>
            <w:tcW w:w="481" w:type="pct"/>
          </w:tcPr>
          <w:p w14:paraId="4DC5A527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28" w14:textId="77777777" w:rsidR="00B90D56" w:rsidRPr="00BB64FC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</w:tr>
      <w:tr w:rsidR="00B90D56" w14:paraId="4DC5A533" w14:textId="77777777" w:rsidTr="006B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2A" w14:textId="77777777" w:rsidR="00B90D56" w:rsidRPr="00CC610C" w:rsidRDefault="00B90D56" w:rsidP="006B2909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Revisão dos subsistemas</w:t>
            </w:r>
          </w:p>
        </w:tc>
        <w:tc>
          <w:tcPr>
            <w:tcW w:w="484" w:type="pct"/>
          </w:tcPr>
          <w:p w14:paraId="4DC5A52B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C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D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E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2F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30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1" w:type="pct"/>
          </w:tcPr>
          <w:p w14:paraId="4DC5A531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32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3D" w14:textId="77777777" w:rsidTr="006B29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34" w14:textId="77777777" w:rsidR="00B90D56" w:rsidRPr="00CC610C" w:rsidRDefault="00B90D56" w:rsidP="006B2909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Conserto de erros</w:t>
            </w:r>
          </w:p>
        </w:tc>
        <w:tc>
          <w:tcPr>
            <w:tcW w:w="484" w:type="pct"/>
          </w:tcPr>
          <w:p w14:paraId="4DC5A535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36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37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38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39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3A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1" w:type="pct"/>
          </w:tcPr>
          <w:p w14:paraId="4DC5A53B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77" w:type="pct"/>
          </w:tcPr>
          <w:p w14:paraId="4DC5A53C" w14:textId="77777777" w:rsidR="00B90D56" w:rsidRDefault="00B90D56" w:rsidP="006B2909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47" w14:textId="77777777" w:rsidTr="006B29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3E" w14:textId="77777777" w:rsidR="00B90D56" w:rsidRPr="00CC610C" w:rsidRDefault="00B90D56" w:rsidP="006B29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Apresentação de um protótipo funcional</w:t>
            </w:r>
          </w:p>
        </w:tc>
        <w:tc>
          <w:tcPr>
            <w:tcW w:w="484" w:type="pct"/>
          </w:tcPr>
          <w:p w14:paraId="4DC5A53F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0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1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2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3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4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545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77" w:type="pct"/>
          </w:tcPr>
          <w:p w14:paraId="4DC5A546" w14:textId="77777777" w:rsidR="00B90D56" w:rsidRDefault="00B90D56" w:rsidP="006B2909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14:paraId="4DC5A551" w14:textId="77777777" w:rsidTr="006B290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14:paraId="4DC5A548" w14:textId="77777777" w:rsidR="00B90D56" w:rsidRPr="00CC610C" w:rsidRDefault="00B90D56" w:rsidP="006B29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eNTREGA FINAL</w:t>
            </w:r>
          </w:p>
        </w:tc>
        <w:tc>
          <w:tcPr>
            <w:tcW w:w="484" w:type="pct"/>
          </w:tcPr>
          <w:p w14:paraId="4DC5A549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A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B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C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D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14:paraId="4DC5A54E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14:paraId="4DC5A54F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14:paraId="4DC5A550" w14:textId="77777777" w:rsidR="00B90D56" w:rsidRDefault="00B90D56" w:rsidP="006B2909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</w:tbl>
    <w:p w14:paraId="4DC5A552" w14:textId="77777777" w:rsidR="00CC610C" w:rsidRDefault="00CC610C" w:rsidP="00CC610C"/>
    <w:p w14:paraId="4DC5A553" w14:textId="77777777" w:rsidR="00CC610C" w:rsidRPr="00CC610C" w:rsidRDefault="00CC610C" w:rsidP="00CC610C"/>
    <w:p w14:paraId="4DC5A554" w14:textId="77777777" w:rsidR="00737B8D" w:rsidRDefault="00CC610C" w:rsidP="00CC610C">
      <w:pPr>
        <w:pStyle w:val="Ttulo1"/>
      </w:pPr>
      <w:bookmarkStart w:id="11" w:name="_Toc491453072"/>
      <w:r>
        <w:t>Referências Bibliográficas</w:t>
      </w:r>
      <w:bookmarkEnd w:id="11"/>
    </w:p>
    <w:p w14:paraId="4DC5A555" w14:textId="77777777" w:rsidR="002E069B" w:rsidRPr="002E069B" w:rsidRDefault="002E069B" w:rsidP="002E069B">
      <w:r>
        <w:tab/>
      </w:r>
      <w:proofErr w:type="gramStart"/>
      <w:r>
        <w:t>Z  Tronics</w:t>
      </w:r>
      <w:proofErr w:type="gramEnd"/>
      <w:r>
        <w:t xml:space="preserve"> equipes de Combate, </w:t>
      </w:r>
      <w:r w:rsidRPr="002E069B">
        <w:rPr>
          <w:b/>
        </w:rPr>
        <w:t>ztronics</w:t>
      </w:r>
      <w:r>
        <w:rPr>
          <w:b/>
        </w:rPr>
        <w:t xml:space="preserve">, </w:t>
      </w:r>
      <w:r>
        <w:t>acesso em 12 de Agosto de 2017 &lt;www.ztronics.com.br/equipes-ztronics/z-tronics-equipe-combate/&gt;</w:t>
      </w:r>
    </w:p>
    <w:sectPr w:rsidR="002E069B" w:rsidRPr="002E069B" w:rsidSect="00CC610C">
      <w:footerReference w:type="default" r:id="rId15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5A56A" w14:textId="77777777" w:rsidR="00A51E64" w:rsidRDefault="00A51E64">
      <w:pPr>
        <w:spacing w:after="0" w:line="240" w:lineRule="auto"/>
      </w:pPr>
      <w:r>
        <w:separator/>
      </w:r>
    </w:p>
  </w:endnote>
  <w:endnote w:type="continuationSeparator" w:id="0">
    <w:p w14:paraId="4DC5A56B" w14:textId="77777777" w:rsidR="00A51E64" w:rsidRDefault="00A51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C5A56C" w14:textId="0AF28DFC" w:rsidR="00A51E64" w:rsidRDefault="00A51E64">
    <w:pPr>
      <w:pStyle w:val="Rodap"/>
    </w:pPr>
    <w:sdt>
      <w:sdtPr>
        <w:alias w:val="Title"/>
        <w:tag w:val=""/>
        <w:id w:val="28000440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Projetos 2/2017</w:t>
        </w:r>
      </w:sdtContent>
    </w:sdt>
    <w:r>
      <w:t xml:space="preserve"> - </w:t>
    </w:r>
    <w:sdt>
      <w:sdtPr>
        <w:alias w:val="Date"/>
        <w:tag w:val=""/>
        <w:id w:val="-1976370188"/>
        <w:dataBinding w:prefixMappings="xmlns:ns0='http://schemas.microsoft.com/office/2006/coverPageProps' " w:xpath="/ns0:CoverPageProperties[1]/ns0:PublishDate[1]" w:storeItemID="{55AF091B-3C7A-41E3-B477-F2FDAA23CFDA}"/>
        <w:date w:fullDate="2017-08-18T00:00:00Z">
          <w:dateFormat w:val="MMMM yyyy"/>
          <w:lid w:val="en-US"/>
          <w:storeMappedDataAs w:val="dateTime"/>
          <w:calendar w:val="gregorian"/>
        </w:date>
      </w:sdtPr>
      <w:sdtContent>
        <w:r>
          <w:rPr>
            <w:lang w:val="en-US"/>
          </w:rPr>
          <w:t>August 2017</w:t>
        </w:r>
      </w:sdtContent>
    </w:sdt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965AD9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5A568" w14:textId="77777777" w:rsidR="00A51E64" w:rsidRDefault="00A51E64">
      <w:pPr>
        <w:spacing w:after="0" w:line="240" w:lineRule="auto"/>
      </w:pPr>
      <w:r>
        <w:separator/>
      </w:r>
    </w:p>
  </w:footnote>
  <w:footnote w:type="continuationSeparator" w:id="0">
    <w:p w14:paraId="4DC5A569" w14:textId="77777777" w:rsidR="00A51E64" w:rsidRDefault="00A51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Sumrio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52"/>
    <w:rsid w:val="000650F4"/>
    <w:rsid w:val="000A6241"/>
    <w:rsid w:val="000C5F57"/>
    <w:rsid w:val="000E2254"/>
    <w:rsid w:val="000F2C27"/>
    <w:rsid w:val="00135F46"/>
    <w:rsid w:val="001669D5"/>
    <w:rsid w:val="001E6040"/>
    <w:rsid w:val="00216C96"/>
    <w:rsid w:val="00217124"/>
    <w:rsid w:val="00260ECA"/>
    <w:rsid w:val="00296630"/>
    <w:rsid w:val="002B6745"/>
    <w:rsid w:val="002C7ACE"/>
    <w:rsid w:val="002E069B"/>
    <w:rsid w:val="002F1AA8"/>
    <w:rsid w:val="002F769A"/>
    <w:rsid w:val="00304F1E"/>
    <w:rsid w:val="00305566"/>
    <w:rsid w:val="00316079"/>
    <w:rsid w:val="00346F4C"/>
    <w:rsid w:val="00361DBF"/>
    <w:rsid w:val="00387E55"/>
    <w:rsid w:val="004045A7"/>
    <w:rsid w:val="00444890"/>
    <w:rsid w:val="004902FB"/>
    <w:rsid w:val="004F4867"/>
    <w:rsid w:val="00505C2E"/>
    <w:rsid w:val="0054496C"/>
    <w:rsid w:val="00565761"/>
    <w:rsid w:val="005A74AA"/>
    <w:rsid w:val="005B072A"/>
    <w:rsid w:val="006B2909"/>
    <w:rsid w:val="006D6F8E"/>
    <w:rsid w:val="007045D1"/>
    <w:rsid w:val="00737B8D"/>
    <w:rsid w:val="00752C69"/>
    <w:rsid w:val="00767DEA"/>
    <w:rsid w:val="00804EBB"/>
    <w:rsid w:val="0082466F"/>
    <w:rsid w:val="008A096E"/>
    <w:rsid w:val="00917604"/>
    <w:rsid w:val="009536F9"/>
    <w:rsid w:val="00965AD9"/>
    <w:rsid w:val="009966E3"/>
    <w:rsid w:val="009C414A"/>
    <w:rsid w:val="00A51E64"/>
    <w:rsid w:val="00A601BC"/>
    <w:rsid w:val="00AB785A"/>
    <w:rsid w:val="00AF6621"/>
    <w:rsid w:val="00B90D56"/>
    <w:rsid w:val="00B97CF4"/>
    <w:rsid w:val="00C31A52"/>
    <w:rsid w:val="00C90597"/>
    <w:rsid w:val="00CC610C"/>
    <w:rsid w:val="00D15317"/>
    <w:rsid w:val="00D47159"/>
    <w:rsid w:val="00D660CC"/>
    <w:rsid w:val="00DE357D"/>
    <w:rsid w:val="00E23836"/>
    <w:rsid w:val="00E37A31"/>
    <w:rsid w:val="00E71539"/>
    <w:rsid w:val="00E75C53"/>
    <w:rsid w:val="00ED151C"/>
    <w:rsid w:val="00F37777"/>
    <w:rsid w:val="00F93B46"/>
    <w:rsid w:val="00FC5BEE"/>
    <w:rsid w:val="00FD3F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DC5A387"/>
  <w15:docId w15:val="{13EDED76-ADA4-4A28-BDBD-CEAF51478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4EBB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04EBB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4EBB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4EBB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4E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rsid w:val="00804EBB"/>
    <w:pPr>
      <w:spacing w:before="600"/>
    </w:pPr>
  </w:style>
  <w:style w:type="character" w:styleId="TextodoEspaoReservado">
    <w:name w:val="Placeholder Text"/>
    <w:basedOn w:val="Fontepargpadro"/>
    <w:uiPriority w:val="99"/>
    <w:semiHidden/>
    <w:rsid w:val="00804EB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804EBB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804EBB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4EBB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804EBB"/>
    <w:rPr>
      <w:sz w:val="32"/>
      <w:szCs w:val="32"/>
    </w:rPr>
  </w:style>
  <w:style w:type="paragraph" w:styleId="SemEspaamento">
    <w:name w:val="No Spacing"/>
    <w:uiPriority w:val="1"/>
    <w:qFormat/>
    <w:rsid w:val="00804EBB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80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SemEspaamento"/>
    <w:uiPriority w:val="99"/>
    <w:qFormat/>
    <w:rsid w:val="00804EBB"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SemEspaamento"/>
    <w:uiPriority w:val="99"/>
    <w:rsid w:val="00804EBB"/>
    <w:pPr>
      <w:spacing w:line="14" w:lineRule="exact"/>
    </w:pPr>
  </w:style>
  <w:style w:type="paragraph" w:styleId="Cabealho">
    <w:name w:val="header"/>
    <w:basedOn w:val="Normal"/>
    <w:link w:val="CabealhoChar"/>
    <w:uiPriority w:val="99"/>
    <w:unhideWhenUsed/>
    <w:rsid w:val="00804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4EBB"/>
  </w:style>
  <w:style w:type="paragraph" w:styleId="Rodap">
    <w:name w:val="footer"/>
    <w:basedOn w:val="Normal"/>
    <w:link w:val="RodapChar"/>
    <w:uiPriority w:val="99"/>
    <w:unhideWhenUsed/>
    <w:qFormat/>
    <w:rsid w:val="00804EBB"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804EBB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04EBB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04EBB"/>
    <w:rPr>
      <w:b/>
      <w:bCs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04EBB"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umrio1">
    <w:name w:val="toc 1"/>
    <w:basedOn w:val="Normal"/>
    <w:next w:val="Normal"/>
    <w:autoRedefine/>
    <w:uiPriority w:val="39"/>
    <w:unhideWhenUsed/>
    <w:rsid w:val="00804EBB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04EBB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804EBB"/>
    <w:rPr>
      <w:color w:val="4C483D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804EBB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rsid w:val="00804EBB"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rsid w:val="00804EBB"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elanormal"/>
    <w:uiPriority w:val="99"/>
    <w:rsid w:val="00804EBB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804EBB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rsid w:val="00804EBB"/>
    <w:pPr>
      <w:spacing w:before="160" w:after="160" w:line="240" w:lineRule="auto"/>
      <w:jc w:val="center"/>
    </w:pPr>
  </w:style>
  <w:style w:type="character" w:customStyle="1" w:styleId="Ttulo4Char">
    <w:name w:val="Título 4 Char"/>
    <w:basedOn w:val="Fontepargpadro"/>
    <w:link w:val="Ttulo4"/>
    <w:uiPriority w:val="9"/>
    <w:semiHidden/>
    <w:rsid w:val="00804EBB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elanormal"/>
    <w:uiPriority w:val="99"/>
    <w:rsid w:val="00804EBB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umrio3">
    <w:name w:val="toc 3"/>
    <w:basedOn w:val="Normal"/>
    <w:next w:val="Normal"/>
    <w:autoRedefine/>
    <w:uiPriority w:val="39"/>
    <w:semiHidden/>
    <w:unhideWhenUsed/>
    <w:rsid w:val="00804EBB"/>
    <w:pPr>
      <w:spacing w:after="100"/>
      <w:ind w:left="720" w:right="32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04EBB"/>
    <w:pPr>
      <w:spacing w:after="100"/>
      <w:ind w:left="720" w:right="32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65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0F4"/>
    <w:rPr>
      <w:rFonts w:ascii="Tahoma" w:hAnsi="Tahoma" w:cs="Tahoma"/>
      <w:sz w:val="16"/>
      <w:szCs w:val="1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hu\AppData\Roaming\Microsoft\&#1064;&#1072;&#1073;&#1083;&#1086;&#1085;&#1099;\Business%20plan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2017-08-18T00:00:00</PublishDate>
  <Abstract/>
  <CompanyAddress>Equipe de Competição Titans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062B59-268B-4E97-B8E3-5E2B8AEB0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plan.dotx</Template>
  <TotalTime>146</TotalTime>
  <Pages>8</Pages>
  <Words>866</Words>
  <Characters>4679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Projetos 2/2017</vt:lpstr>
      <vt:lpstr>Projetos 2/2017</vt:lpstr>
    </vt:vector>
  </TitlesOfParts>
  <Company>Microsoft</Company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Projetos 2/2017</dc:title>
  <dc:subject>Categoria – Combate</dc:subject>
  <dc:creator>Arthur Gonzaga</dc:creator>
  <cp:lastModifiedBy>Vitor Carvalho</cp:lastModifiedBy>
  <cp:revision>7</cp:revision>
  <cp:lastPrinted>2017-08-18T17:57:00Z</cp:lastPrinted>
  <dcterms:created xsi:type="dcterms:W3CDTF">2017-08-26T20:12:00Z</dcterms:created>
  <dcterms:modified xsi:type="dcterms:W3CDTF">2017-10-16T20:55:00Z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